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896"/>
        <w:gridCol w:w="3744"/>
      </w:tblGrid>
      <w:tr w:rsidR="007A0F44" w:rsidRPr="00565B06" w14:paraId="6CD55A42" w14:textId="77777777" w:rsidTr="00174A87">
        <w:trPr>
          <w:trHeight w:hRule="exact" w:val="1944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40C7877D" w14:textId="4FC62743" w:rsidR="007A0F44" w:rsidRPr="00565B06" w:rsidRDefault="004C0290" w:rsidP="00174A87">
            <w:pPr>
              <w:pStyle w:val="Title"/>
            </w:pPr>
            <w:r>
              <w:t>Alan</w:t>
            </w:r>
          </w:p>
          <w:p w14:paraId="41A5966F" w14:textId="0D67622F" w:rsidR="007A0F44" w:rsidRPr="00565B06" w:rsidRDefault="004C0290" w:rsidP="00174A87">
            <w:pPr>
              <w:pStyle w:val="Subtitle"/>
            </w:pPr>
            <w:r>
              <w:t>McIvor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p w14:paraId="0888F9DE" w14:textId="334CEC67" w:rsidR="007A0F44" w:rsidRDefault="00000000" w:rsidP="00174A87">
            <w:pPr>
              <w:pStyle w:val="ContactInfo"/>
            </w:pPr>
            <w:sdt>
              <w:sdtPr>
                <w:alias w:val="Enter address:"/>
                <w:tag w:val="Enter address:"/>
                <w:id w:val="-989020281"/>
                <w:placeholder>
                  <w:docPart w:val="0B5E44A1A8744274A1E4A3D41EBEF643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Content>
                <w:r w:rsidR="004C0290">
                  <w:t>9 Western Avenue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51FCFF8F" wp14:editId="71E4F128">
                      <wp:extent cx="118872" cy="118872"/>
                      <wp:effectExtent l="0" t="0" r="0" b="0"/>
                      <wp:docPr id="54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4B1836A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09E66F73" w14:textId="4E888EFA" w:rsidR="007A0F44" w:rsidRDefault="00000000" w:rsidP="00174A87">
            <w:pPr>
              <w:pStyle w:val="ContactInfo"/>
            </w:pPr>
            <w:sdt>
              <w:sdtPr>
                <w:alias w:val="Enter phone:"/>
                <w:tag w:val="Enter phone:"/>
                <w:id w:val="381135673"/>
                <w:placeholder>
                  <w:docPart w:val="2C065B2D7064485EB6A0986E768F3882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 w:rsidR="004C0290">
                  <w:t>07914633496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77046E0F" wp14:editId="7FFF3041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5F8E313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684E5249" w14:textId="7EE59C2E" w:rsidR="007A0F44" w:rsidRDefault="00000000" w:rsidP="00174A87">
            <w:pPr>
              <w:pStyle w:val="ContactInfo"/>
            </w:pPr>
            <w:sdt>
              <w:sdtPr>
                <w:alias w:val="Enter email:"/>
                <w:tag w:val="Enter email:"/>
                <w:id w:val="479813182"/>
                <w:placeholder>
                  <w:docPart w:val="176AE2CB5B854AF6B904854218B64B40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Content>
                <w:r w:rsidR="004C0290">
                  <w:t>Alan.mcivor27@gmail.com</w:t>
                </w:r>
              </w:sdtContent>
            </w:sdt>
            <w:r w:rsidR="007A0F44">
              <w:t xml:space="preserve">  </w:t>
            </w:r>
            <w:r w:rsidR="007A0F44">
              <w:rPr>
                <w:noProof/>
              </w:rPr>
              <mc:AlternateContent>
                <mc:Choice Requires="wps">
                  <w:drawing>
                    <wp:inline distT="0" distB="0" distL="0" distR="0" wp14:anchorId="7BEB22B9" wp14:editId="06A00FD1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F18F26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648C1382" w14:textId="2D9CD9B0" w:rsidR="007A0F44" w:rsidRPr="00565B06" w:rsidRDefault="00000000" w:rsidP="004C0290">
            <w:pPr>
              <w:pStyle w:val="ContactInfo"/>
              <w:jc w:val="left"/>
            </w:pPr>
            <w:sdt>
              <w:sdtPr>
                <w:rPr>
                  <w:rFonts w:ascii="Arial" w:eastAsia="Times New Roman" w:hAnsi="Arial" w:cs="Arial"/>
                  <w:vanish/>
                  <w:color w:val="auto"/>
                  <w:sz w:val="16"/>
                  <w:szCs w:val="16"/>
                  <w:lang w:val="en-GB" w:eastAsia="en-GB"/>
                </w:rPr>
                <w:alias w:val="Enter LinkedIn profile:"/>
                <w:tag w:val="Enter LinkedIn profile:"/>
                <w:id w:val="-1253892234"/>
                <w:placeholder>
                  <w:docPart w:val="E0960813E4BE4C8CB04F42FC933DC965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4C0290" w:rsidRPr="004C0290">
                  <w:rPr>
                    <w:rFonts w:ascii="Arial" w:eastAsia="Times New Roman" w:hAnsi="Arial" w:cs="Arial"/>
                    <w:vanish/>
                    <w:color w:val="auto"/>
                    <w:sz w:val="16"/>
                    <w:szCs w:val="16"/>
                    <w:lang w:val="en-GB" w:eastAsia="en-GB"/>
                  </w:rPr>
                  <w:t>www.linkedin.com/in/alan-mcivor1988</w:t>
                </w:r>
                <w:r w:rsidR="004C0290" w:rsidRPr="00A46F27">
                  <w:rPr>
                    <w:rFonts w:ascii="Arial" w:eastAsia="Times New Roman" w:hAnsi="Arial" w:cs="Arial"/>
                    <w:vanish/>
                    <w:color w:val="auto"/>
                    <w:sz w:val="16"/>
                    <w:szCs w:val="16"/>
                    <w:lang w:val="en-GB" w:eastAsia="en-GB"/>
                  </w:rPr>
                  <w:t>www.linkedin.com/in/alan-mcivor1988</w:t>
                </w:r>
              </w:sdtContent>
            </w:sdt>
            <w:r w:rsidR="007A0F44">
              <w:t xml:space="preserve">   </w:t>
            </w: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65B06" w14:paraId="0C6CD185" w14:textId="77777777" w:rsidTr="00D8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4FF495BB" w14:textId="6831A8C0" w:rsidR="000E24AC" w:rsidRPr="00565B06" w:rsidRDefault="0083074E" w:rsidP="009D0878">
            <w:pPr>
              <w:pStyle w:val="Icons"/>
            </w:pPr>
            <w:r>
              <w:rPr>
                <w:noProof/>
              </w:rPr>
              <w:t>O</w:t>
            </w:r>
            <w:r w:rsidR="00075B13"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5BA15512" wp14:editId="574978FE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7434B7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7520F53B" w14:textId="1477BD8C" w:rsidR="000E24AC" w:rsidRPr="00C75802" w:rsidRDefault="0083074E" w:rsidP="007850D1">
            <w:pPr>
              <w:pStyle w:val="Heading1"/>
              <w:rPr>
                <w:b/>
                <w:bCs w:val="0"/>
              </w:rPr>
            </w:pPr>
            <w:r>
              <w:rPr>
                <w:b/>
                <w:bCs w:val="0"/>
              </w:rPr>
              <w:t>Objective</w:t>
            </w:r>
          </w:p>
        </w:tc>
      </w:tr>
    </w:tbl>
    <w:p w14:paraId="45AEA32C" w14:textId="2C9923CF" w:rsidR="00A77B4D" w:rsidRDefault="0083074E" w:rsidP="007850D1">
      <w:r>
        <w:rPr>
          <w:rFonts w:ascii="Segoe UI" w:hAnsi="Segoe UI" w:cs="Segoe UI"/>
          <w:color w:val="374151"/>
          <w:shd w:val="clear" w:color="auto" w:fill="F7F7F8"/>
        </w:rPr>
        <w:t>Seeking an entry-level</w:t>
      </w:r>
      <w:r>
        <w:rPr>
          <w:rFonts w:ascii="Segoe UI" w:hAnsi="Segoe UI" w:cs="Segoe UI"/>
          <w:color w:val="374151"/>
          <w:shd w:val="clear" w:color="auto" w:fill="F7F7F8"/>
        </w:rPr>
        <w:t xml:space="preserve"> or internship</w:t>
      </w:r>
      <w:r>
        <w:rPr>
          <w:rFonts w:ascii="Segoe UI" w:hAnsi="Segoe UI" w:cs="Segoe UI"/>
          <w:color w:val="374151"/>
          <w:shd w:val="clear" w:color="auto" w:fill="F7F7F8"/>
        </w:rPr>
        <w:t xml:space="preserve"> position as a web developer to utilize and enhance my technical skills in a professional setting.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2078FA" w:rsidRPr="00565B06" w14:paraId="71F22F10" w14:textId="77777777" w:rsidTr="006C5019">
        <w:tc>
          <w:tcPr>
            <w:tcW w:w="720" w:type="dxa"/>
            <w:tcMar>
              <w:right w:w="216" w:type="dxa"/>
            </w:tcMar>
            <w:vAlign w:val="bottom"/>
          </w:tcPr>
          <w:p w14:paraId="5653F59E" w14:textId="77777777" w:rsidR="002078FA" w:rsidRPr="00565B06" w:rsidRDefault="002078FA" w:rsidP="006C5019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33067C21" wp14:editId="1AD4CD44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723630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6E028697" w14:textId="77777777" w:rsidR="002078FA" w:rsidRPr="00565B06" w:rsidRDefault="00000000" w:rsidP="006C5019">
            <w:pPr>
              <w:pStyle w:val="Heading1"/>
            </w:pPr>
            <w:sdt>
              <w:sdtPr>
                <w:alias w:val="Skills:"/>
                <w:tag w:val="Skills:"/>
                <w:id w:val="-925109897"/>
                <w:placeholder>
                  <w:docPart w:val="3414C92C1AA1499C924545968FE6DE89"/>
                </w:placeholder>
                <w:temporary/>
                <w:showingPlcHdr/>
                <w15:appearance w15:val="hidden"/>
              </w:sdtPr>
              <w:sdtContent>
                <w:r w:rsidR="002078FA" w:rsidRPr="00565B06">
                  <w:t>Skills</w:t>
                </w:r>
              </w:sdtContent>
            </w:sdt>
          </w:p>
        </w:tc>
      </w:tr>
    </w:tbl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4320"/>
        <w:gridCol w:w="4320"/>
      </w:tblGrid>
      <w:tr w:rsidR="002078FA" w:rsidRPr="00565B06" w14:paraId="2ECE14F3" w14:textId="77777777" w:rsidTr="006C5019">
        <w:tc>
          <w:tcPr>
            <w:tcW w:w="4320" w:type="dxa"/>
          </w:tcPr>
          <w:p w14:paraId="73045B57" w14:textId="7BF06E02" w:rsidR="002078FA" w:rsidRPr="00565B06" w:rsidRDefault="00C75802" w:rsidP="006C5019">
            <w:pPr>
              <w:pStyle w:val="ListBullet"/>
              <w:spacing w:after="80"/>
            </w:pPr>
            <w:r>
              <w:t>Customer service</w:t>
            </w:r>
          </w:p>
          <w:p w14:paraId="0931136B" w14:textId="658DFB7C" w:rsidR="002078FA" w:rsidRDefault="00C75802" w:rsidP="006C5019">
            <w:pPr>
              <w:pStyle w:val="ListBullet"/>
              <w:spacing w:after="80"/>
            </w:pPr>
            <w:r>
              <w:t>Commercial awareness</w:t>
            </w:r>
          </w:p>
          <w:p w14:paraId="3AC29842" w14:textId="214A5AA9" w:rsidR="002078FA" w:rsidRDefault="00C75802" w:rsidP="006C5019">
            <w:pPr>
              <w:pStyle w:val="ListBullet"/>
              <w:spacing w:after="80"/>
            </w:pPr>
            <w:r>
              <w:t>Working under pressure</w:t>
            </w:r>
          </w:p>
          <w:p w14:paraId="6B2F7DCB" w14:textId="57B77FD3" w:rsidR="002078FA" w:rsidRDefault="00C75802" w:rsidP="006C5019">
            <w:pPr>
              <w:pStyle w:val="ListBullet"/>
              <w:spacing w:after="80"/>
            </w:pPr>
            <w:r>
              <w:t>Working in a team</w:t>
            </w:r>
          </w:p>
          <w:p w14:paraId="0E0BD1FD" w14:textId="77777777" w:rsidR="00C75802" w:rsidRDefault="00C75802" w:rsidP="00C75802">
            <w:pPr>
              <w:pStyle w:val="ListBullet"/>
              <w:spacing w:after="80"/>
            </w:pPr>
            <w:r>
              <w:t>Time management</w:t>
            </w:r>
          </w:p>
          <w:p w14:paraId="5657F225" w14:textId="472C6AD9" w:rsidR="00C75802" w:rsidRPr="00565B06" w:rsidRDefault="00C75802" w:rsidP="00C75802">
            <w:pPr>
              <w:pStyle w:val="ListBullet"/>
              <w:numPr>
                <w:ilvl w:val="0"/>
                <w:numId w:val="0"/>
              </w:numPr>
              <w:spacing w:after="80"/>
            </w:pPr>
          </w:p>
        </w:tc>
        <w:tc>
          <w:tcPr>
            <w:tcW w:w="4320" w:type="dxa"/>
            <w:tcMar>
              <w:left w:w="576" w:type="dxa"/>
            </w:tcMar>
          </w:tcPr>
          <w:p w14:paraId="06F14AF0" w14:textId="141DAF86" w:rsidR="002078FA" w:rsidRPr="00565B06" w:rsidRDefault="00C75802" w:rsidP="006C5019">
            <w:pPr>
              <w:pStyle w:val="ListBullet"/>
              <w:spacing w:after="80"/>
            </w:pPr>
            <w:r>
              <w:t xml:space="preserve">Attention to </w:t>
            </w:r>
            <w:proofErr w:type="gramStart"/>
            <w:r>
              <w:t>detail</w:t>
            </w:r>
            <w:proofErr w:type="gramEnd"/>
          </w:p>
          <w:p w14:paraId="71D49654" w14:textId="52F57C8B" w:rsidR="002078FA" w:rsidRPr="00565B06" w:rsidRDefault="00C75802" w:rsidP="006C5019">
            <w:pPr>
              <w:pStyle w:val="ListBullet"/>
              <w:spacing w:after="80"/>
            </w:pPr>
            <w:r>
              <w:t>Responsibility</w:t>
            </w:r>
          </w:p>
          <w:p w14:paraId="0397F6C0" w14:textId="77777777" w:rsidR="002078FA" w:rsidRDefault="002078FA" w:rsidP="006C5019">
            <w:pPr>
              <w:pStyle w:val="ListBullet"/>
              <w:spacing w:after="80"/>
            </w:pPr>
            <w:r>
              <w:t>Customer Service</w:t>
            </w:r>
          </w:p>
          <w:p w14:paraId="12E0B4FE" w14:textId="20B42260" w:rsidR="002078FA" w:rsidRDefault="00C75802" w:rsidP="006C5019">
            <w:pPr>
              <w:pStyle w:val="ListBullet"/>
              <w:spacing w:after="80"/>
            </w:pPr>
            <w:r>
              <w:t>Numeracy</w:t>
            </w:r>
          </w:p>
          <w:p w14:paraId="77E1DC51" w14:textId="7B7A493C" w:rsidR="008053AD" w:rsidRPr="00565B06" w:rsidRDefault="00C75802" w:rsidP="006C5019">
            <w:pPr>
              <w:pStyle w:val="ListBullet"/>
              <w:spacing w:after="80"/>
            </w:pPr>
            <w:r>
              <w:t>Cash handling</w:t>
            </w:r>
          </w:p>
        </w:tc>
      </w:tr>
    </w:tbl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A77B4D" w:rsidRPr="00565B06" w14:paraId="488AD4B8" w14:textId="77777777" w:rsidTr="002078FA">
        <w:tc>
          <w:tcPr>
            <w:tcW w:w="725" w:type="dxa"/>
            <w:tcMar>
              <w:right w:w="216" w:type="dxa"/>
            </w:tcMar>
            <w:vAlign w:val="bottom"/>
          </w:tcPr>
          <w:p w14:paraId="57B6B03D" w14:textId="77777777" w:rsidR="00A77B4D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38B37FDE" wp14:editId="593D2816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4508E7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16940B86" w14:textId="77777777" w:rsidR="00A77B4D" w:rsidRPr="00565B06" w:rsidRDefault="00000000" w:rsidP="002146F8">
            <w:pPr>
              <w:pStyle w:val="Heading1"/>
            </w:pPr>
            <w:sdt>
              <w:sdtPr>
                <w:alias w:val="Education:"/>
                <w:tag w:val="Education:"/>
                <w:id w:val="1586649636"/>
                <w:placeholder>
                  <w:docPart w:val="5E65BADBF46941339A790736979B9745"/>
                </w:placeholder>
                <w:temporary/>
                <w:showingPlcHdr/>
                <w15:appearance w15:val="hidden"/>
              </w:sdtPr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476C2BF8" w14:textId="77777777" w:rsidR="00647121" w:rsidRDefault="00647121" w:rsidP="00B47E1E">
      <w:pPr>
        <w:pStyle w:val="Heading2"/>
      </w:pPr>
    </w:p>
    <w:p w14:paraId="187A4425" w14:textId="36ED4490" w:rsidR="007C0E0E" w:rsidRPr="00565B06" w:rsidRDefault="004C0290" w:rsidP="00B47E1E">
      <w:pPr>
        <w:pStyle w:val="Heading2"/>
      </w:pPr>
      <w:r>
        <w:t>HNC Digital Design and Web Development</w:t>
      </w:r>
      <w:r w:rsidR="007C0E0E" w:rsidRPr="00565B06">
        <w:t xml:space="preserve"> | </w:t>
      </w:r>
      <w:r>
        <w:rPr>
          <w:rStyle w:val="Emphasis"/>
        </w:rPr>
        <w:t>City of Glasgow College</w:t>
      </w:r>
    </w:p>
    <w:p w14:paraId="2595031B" w14:textId="4AB59E52" w:rsidR="007C0E0E" w:rsidRPr="00565B06" w:rsidRDefault="004C0290" w:rsidP="004F199F">
      <w:pPr>
        <w:pStyle w:val="Heading3"/>
      </w:pPr>
      <w:r>
        <w:t>September 2021</w:t>
      </w:r>
      <w:r w:rsidR="007C0E0E" w:rsidRPr="00565B06">
        <w:t xml:space="preserve"> – </w:t>
      </w:r>
      <w:r>
        <w:t>June 2022</w:t>
      </w:r>
    </w:p>
    <w:p w14:paraId="60A4D71B" w14:textId="0ED58E87" w:rsidR="007C0E0E" w:rsidRDefault="004C0290" w:rsidP="007C0E0E">
      <w:r>
        <w:t>Web Development: produce a Data Driven Website</w:t>
      </w:r>
    </w:p>
    <w:p w14:paraId="31C97CE1" w14:textId="642227FF" w:rsidR="004C0290" w:rsidRDefault="004C0290" w:rsidP="007C0E0E">
      <w:r>
        <w:t>Client-Side Scripting for Web Applications</w:t>
      </w:r>
    </w:p>
    <w:p w14:paraId="0D6542F9" w14:textId="23678293" w:rsidR="004C0290" w:rsidRDefault="004C0290" w:rsidP="007C0E0E">
      <w:r>
        <w:t>Developing Mobile Web Based Applications</w:t>
      </w:r>
    </w:p>
    <w:p w14:paraId="55091253" w14:textId="244B8C2C" w:rsidR="004C0290" w:rsidRDefault="004C0290" w:rsidP="007C0E0E">
      <w:r>
        <w:t>Digital Graphics Fundamentals</w:t>
      </w:r>
    </w:p>
    <w:p w14:paraId="014D4CEE" w14:textId="5F3623EE" w:rsidR="004C0290" w:rsidRDefault="004C0290" w:rsidP="007C0E0E">
      <w:r>
        <w:t>Managing Database Systems using SQL</w:t>
      </w:r>
    </w:p>
    <w:p w14:paraId="3B0D4484" w14:textId="52E7DFFE" w:rsidR="004C0290" w:rsidRDefault="004C0290" w:rsidP="007C0E0E">
      <w:r>
        <w:t>Team Working in Computing</w:t>
      </w:r>
    </w:p>
    <w:p w14:paraId="2488FE93" w14:textId="1E2A4D09" w:rsidR="004C0290" w:rsidRDefault="004C0290" w:rsidP="007C0E0E">
      <w:r>
        <w:t>Web technologies: HTML &amp; CSS</w:t>
      </w:r>
    </w:p>
    <w:p w14:paraId="57DA02C0" w14:textId="61A85E3C" w:rsidR="004C0290" w:rsidRDefault="004C0290" w:rsidP="007C0E0E"/>
    <w:p w14:paraId="4CDE04A7" w14:textId="7DD88C36" w:rsidR="004C0290" w:rsidRPr="00565B06" w:rsidRDefault="004C0290" w:rsidP="004C0290">
      <w:pPr>
        <w:pStyle w:val="Heading2"/>
      </w:pPr>
      <w:r>
        <w:t>NQ 6 Computing with Digital Design</w:t>
      </w:r>
      <w:r w:rsidRPr="00565B06">
        <w:t xml:space="preserve"> | </w:t>
      </w:r>
      <w:r>
        <w:rPr>
          <w:rStyle w:val="Emphasis"/>
        </w:rPr>
        <w:t>Glasgow Kelvin College</w:t>
      </w:r>
    </w:p>
    <w:p w14:paraId="7C65601E" w14:textId="43E3D238" w:rsidR="004C0290" w:rsidRDefault="004C0290" w:rsidP="004C0290">
      <w:pPr>
        <w:pStyle w:val="Heading3"/>
      </w:pPr>
      <w:r>
        <w:t>Auguest 2019</w:t>
      </w:r>
      <w:r w:rsidRPr="00565B06">
        <w:t xml:space="preserve"> – </w:t>
      </w:r>
      <w:r>
        <w:t>July 2021</w:t>
      </w:r>
    </w:p>
    <w:p w14:paraId="48703328" w14:textId="14481701" w:rsidR="004C0290" w:rsidRDefault="004C0290" w:rsidP="004C0290">
      <w:r>
        <w:t>Data Security</w:t>
      </w:r>
    </w:p>
    <w:p w14:paraId="13676DE9" w14:textId="0976F044" w:rsidR="004C0290" w:rsidRDefault="004C0290" w:rsidP="004C0290">
      <w:r>
        <w:t>Digital Forensics</w:t>
      </w:r>
    </w:p>
    <w:p w14:paraId="01F03819" w14:textId="26B9F0BD" w:rsidR="004C0290" w:rsidRDefault="004C0290" w:rsidP="004C0290">
      <w:r>
        <w:t>Network Literacy</w:t>
      </w:r>
    </w:p>
    <w:p w14:paraId="77A4D040" w14:textId="34C8DE04" w:rsidR="004C0290" w:rsidRDefault="004C0290" w:rsidP="004C0290">
      <w:r>
        <w:t>Network Fundamentals</w:t>
      </w:r>
    </w:p>
    <w:p w14:paraId="08D617CC" w14:textId="05CD7877" w:rsidR="004C0290" w:rsidRDefault="004C0290" w:rsidP="004C0290">
      <w:r>
        <w:t>Security Fundamentals</w:t>
      </w:r>
    </w:p>
    <w:p w14:paraId="185BB0EC" w14:textId="51F30E51" w:rsidR="004C0290" w:rsidRDefault="004C0290" w:rsidP="004C0290">
      <w:r>
        <w:t>Server Administration Fundamentals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565B06" w14:paraId="2F40E542" w14:textId="77777777" w:rsidTr="004C0290">
        <w:tc>
          <w:tcPr>
            <w:tcW w:w="725" w:type="dxa"/>
            <w:tcMar>
              <w:right w:w="216" w:type="dxa"/>
            </w:tcMar>
            <w:vAlign w:val="bottom"/>
          </w:tcPr>
          <w:p w14:paraId="2EDD1EC5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1A37B5ED" wp14:editId="664B0815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8E94FD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73F23DFC" w14:textId="77777777" w:rsidR="005E088C" w:rsidRPr="00565B06" w:rsidRDefault="00000000" w:rsidP="0004158B">
            <w:pPr>
              <w:pStyle w:val="Heading1"/>
            </w:pPr>
            <w:sdt>
              <w:sdtPr>
                <w:alias w:val="Education:"/>
                <w:tag w:val="Education:"/>
                <w:id w:val="-2131392780"/>
                <w:placeholder>
                  <w:docPart w:val="BE3721173A2D4A15B99EEE56C2634670"/>
                </w:placeholder>
                <w:temporary/>
                <w:showingPlcHdr/>
                <w15:appearance w15:val="hidden"/>
              </w:sdtPr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1B80499F" w14:textId="77777777" w:rsidR="004C0290" w:rsidRPr="00565B06" w:rsidRDefault="004C0290" w:rsidP="004C0290">
      <w:pPr>
        <w:pStyle w:val="Heading2"/>
      </w:pPr>
      <w:r>
        <w:t>Store Assistant</w:t>
      </w:r>
      <w:r w:rsidRPr="00565B06">
        <w:t xml:space="preserve"> | </w:t>
      </w:r>
      <w:r>
        <w:rPr>
          <w:rStyle w:val="Emphasis"/>
        </w:rPr>
        <w:t>Iceland Foods</w:t>
      </w:r>
    </w:p>
    <w:p w14:paraId="2395171B" w14:textId="77777777" w:rsidR="004C0290" w:rsidRPr="00565B06" w:rsidRDefault="004C0290" w:rsidP="004C0290">
      <w:pPr>
        <w:pStyle w:val="Heading3"/>
      </w:pPr>
      <w:r>
        <w:t>October 2019</w:t>
      </w:r>
      <w:r w:rsidRPr="00565B06">
        <w:t xml:space="preserve"> – </w:t>
      </w:r>
      <w:r>
        <w:t>october 2022</w:t>
      </w:r>
    </w:p>
    <w:p w14:paraId="29A41F15" w14:textId="77777777" w:rsidR="004C0290" w:rsidRDefault="004C0290" w:rsidP="004C0290">
      <w:pPr>
        <w:pStyle w:val="ListParagraph"/>
        <w:numPr>
          <w:ilvl w:val="0"/>
          <w:numId w:val="16"/>
        </w:numPr>
      </w:pPr>
      <w:r>
        <w:t>Processing customer transactions</w:t>
      </w:r>
    </w:p>
    <w:p w14:paraId="18492BEB" w14:textId="77777777" w:rsidR="004C0290" w:rsidRDefault="004C0290" w:rsidP="004C0290">
      <w:pPr>
        <w:pStyle w:val="ListParagraph"/>
        <w:numPr>
          <w:ilvl w:val="0"/>
          <w:numId w:val="16"/>
        </w:numPr>
      </w:pPr>
      <w:r>
        <w:t>Reporting to the manager daily</w:t>
      </w:r>
    </w:p>
    <w:p w14:paraId="4A268E31" w14:textId="77777777" w:rsidR="004C0290" w:rsidRDefault="004C0290" w:rsidP="004C0290">
      <w:pPr>
        <w:pStyle w:val="ListParagraph"/>
        <w:numPr>
          <w:ilvl w:val="0"/>
          <w:numId w:val="16"/>
        </w:numPr>
      </w:pPr>
      <w:r>
        <w:t>Stock management and auditing</w:t>
      </w:r>
    </w:p>
    <w:p w14:paraId="4429D401" w14:textId="77777777" w:rsidR="004C0290" w:rsidRPr="00565B06" w:rsidRDefault="004C0290" w:rsidP="004C0290">
      <w:pPr>
        <w:pStyle w:val="ListParagraph"/>
        <w:numPr>
          <w:ilvl w:val="0"/>
          <w:numId w:val="16"/>
        </w:numPr>
      </w:pPr>
      <w:r>
        <w:t xml:space="preserve">Dealing with customer queries </w:t>
      </w:r>
    </w:p>
    <w:p w14:paraId="380F06C0" w14:textId="260A3745" w:rsidR="005E088C" w:rsidRPr="00565B06" w:rsidRDefault="004C0290" w:rsidP="00B47E1E">
      <w:pPr>
        <w:pStyle w:val="Heading2"/>
      </w:pPr>
      <w:r>
        <w:t>Store Assistant</w:t>
      </w:r>
      <w:r w:rsidR="005E088C" w:rsidRPr="00565B06">
        <w:t xml:space="preserve"> | </w:t>
      </w:r>
      <w:r>
        <w:rPr>
          <w:rStyle w:val="Emphasis"/>
        </w:rPr>
        <w:t>Lidl</w:t>
      </w:r>
    </w:p>
    <w:p w14:paraId="3382D77B" w14:textId="6B376BBB" w:rsidR="005E088C" w:rsidRPr="00565B06" w:rsidRDefault="004C0290" w:rsidP="004F199F">
      <w:pPr>
        <w:pStyle w:val="Heading3"/>
      </w:pPr>
      <w:r>
        <w:t>may 2018</w:t>
      </w:r>
      <w:r w:rsidR="005E088C" w:rsidRPr="00565B06">
        <w:t xml:space="preserve"> – </w:t>
      </w:r>
      <w:r>
        <w:t>March 2019</w:t>
      </w:r>
    </w:p>
    <w:p w14:paraId="3D915A75" w14:textId="74BD5393" w:rsidR="005E088C" w:rsidRDefault="004C0290" w:rsidP="004C0290">
      <w:pPr>
        <w:pStyle w:val="ListParagraph"/>
        <w:numPr>
          <w:ilvl w:val="0"/>
          <w:numId w:val="16"/>
        </w:numPr>
      </w:pPr>
      <w:r>
        <w:t>Processing customer transactions</w:t>
      </w:r>
    </w:p>
    <w:p w14:paraId="1E3C23D1" w14:textId="1B3F8FD6" w:rsidR="004C0290" w:rsidRDefault="004C0290" w:rsidP="004C0290">
      <w:pPr>
        <w:pStyle w:val="ListParagraph"/>
        <w:numPr>
          <w:ilvl w:val="0"/>
          <w:numId w:val="16"/>
        </w:numPr>
      </w:pPr>
      <w:r>
        <w:t>Reporting to the manager daily</w:t>
      </w:r>
    </w:p>
    <w:p w14:paraId="699AD7E8" w14:textId="490B63C3" w:rsidR="004C0290" w:rsidRDefault="004C0290" w:rsidP="004C0290">
      <w:pPr>
        <w:pStyle w:val="ListParagraph"/>
        <w:numPr>
          <w:ilvl w:val="0"/>
          <w:numId w:val="16"/>
        </w:numPr>
      </w:pPr>
      <w:r>
        <w:t>Stock management and auditing</w:t>
      </w:r>
    </w:p>
    <w:p w14:paraId="54FF052F" w14:textId="6752EF52" w:rsidR="004C0290" w:rsidRDefault="004C0290" w:rsidP="004C0290">
      <w:pPr>
        <w:pStyle w:val="ListParagraph"/>
        <w:numPr>
          <w:ilvl w:val="0"/>
          <w:numId w:val="16"/>
        </w:numPr>
      </w:pPr>
      <w:r>
        <w:t xml:space="preserve">Dealing with customer queries </w:t>
      </w:r>
    </w:p>
    <w:p w14:paraId="0E6E9C15" w14:textId="3F00B8EF" w:rsidR="00C75802" w:rsidRPr="00565B06" w:rsidRDefault="00C75802" w:rsidP="00C75802">
      <w:pPr>
        <w:pStyle w:val="Heading2"/>
      </w:pPr>
      <w:r>
        <w:t>Store Assistant</w:t>
      </w:r>
      <w:r w:rsidRPr="00565B06">
        <w:t xml:space="preserve"> | </w:t>
      </w:r>
      <w:r w:rsidR="00EF5A27">
        <w:rPr>
          <w:rStyle w:val="Emphasis"/>
        </w:rPr>
        <w:t>Sainsburys</w:t>
      </w:r>
    </w:p>
    <w:p w14:paraId="4466784B" w14:textId="581EAE81" w:rsidR="00C75802" w:rsidRPr="00565B06" w:rsidRDefault="00C75802" w:rsidP="00C75802">
      <w:pPr>
        <w:pStyle w:val="Heading3"/>
      </w:pPr>
      <w:r>
        <w:t>September 2016</w:t>
      </w:r>
      <w:r w:rsidRPr="00565B06">
        <w:t xml:space="preserve"> – </w:t>
      </w:r>
      <w:r>
        <w:t>April 2018</w:t>
      </w:r>
    </w:p>
    <w:p w14:paraId="2A21A499" w14:textId="77777777" w:rsidR="00C75802" w:rsidRDefault="00C75802" w:rsidP="00C75802">
      <w:pPr>
        <w:pStyle w:val="ListParagraph"/>
        <w:numPr>
          <w:ilvl w:val="0"/>
          <w:numId w:val="16"/>
        </w:numPr>
      </w:pPr>
      <w:r>
        <w:t>Processing customer transactions</w:t>
      </w:r>
    </w:p>
    <w:p w14:paraId="67B442C4" w14:textId="77777777" w:rsidR="00C75802" w:rsidRDefault="00C75802" w:rsidP="00C75802">
      <w:pPr>
        <w:pStyle w:val="ListParagraph"/>
        <w:numPr>
          <w:ilvl w:val="0"/>
          <w:numId w:val="16"/>
        </w:numPr>
      </w:pPr>
      <w:r>
        <w:t>Reporting to the manager daily</w:t>
      </w:r>
    </w:p>
    <w:p w14:paraId="09725A75" w14:textId="77777777" w:rsidR="00C75802" w:rsidRDefault="00C75802" w:rsidP="00C75802">
      <w:pPr>
        <w:pStyle w:val="ListParagraph"/>
        <w:numPr>
          <w:ilvl w:val="0"/>
          <w:numId w:val="16"/>
        </w:numPr>
      </w:pPr>
      <w:r>
        <w:t>Stock management and auditing</w:t>
      </w:r>
    </w:p>
    <w:p w14:paraId="4E01D8BA" w14:textId="5AD8ACC5" w:rsidR="00C75802" w:rsidRDefault="00C75802" w:rsidP="00C75802">
      <w:pPr>
        <w:pStyle w:val="ListParagraph"/>
        <w:numPr>
          <w:ilvl w:val="0"/>
          <w:numId w:val="16"/>
        </w:numPr>
      </w:pPr>
      <w:r>
        <w:t xml:space="preserve">Dealing with customer queries 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8649"/>
      </w:tblGrid>
      <w:tr w:rsidR="0009037B" w:rsidRPr="00565B06" w14:paraId="5BEE6140" w14:textId="77777777" w:rsidTr="00A46F27">
        <w:tc>
          <w:tcPr>
            <w:tcW w:w="725" w:type="dxa"/>
            <w:tcMar>
              <w:right w:w="216" w:type="dxa"/>
            </w:tcMar>
            <w:vAlign w:val="bottom"/>
          </w:tcPr>
          <w:p w14:paraId="59A0A861" w14:textId="77777777" w:rsidR="0009037B" w:rsidRPr="00565B06" w:rsidRDefault="0009037B" w:rsidP="00A46F27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6315B61B" wp14:editId="52F80C30">
                      <wp:extent cx="274320" cy="274320"/>
                      <wp:effectExtent l="0" t="0" r="0" b="0"/>
                      <wp:docPr id="5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6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0B36A1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03688621" w14:textId="68BBCBEA" w:rsidR="0009037B" w:rsidRPr="00565B06" w:rsidRDefault="0009037B" w:rsidP="0009037B">
            <w:pPr>
              <w:pStyle w:val="Heading1"/>
            </w:pPr>
            <w:r>
              <w:t>Voluntary experience</w:t>
            </w:r>
          </w:p>
        </w:tc>
      </w:tr>
    </w:tbl>
    <w:p w14:paraId="5D21C5BE" w14:textId="513C3F1D" w:rsidR="0009037B" w:rsidRPr="00565B06" w:rsidRDefault="0009037B" w:rsidP="0009037B">
      <w:pPr>
        <w:pStyle w:val="Heading2"/>
      </w:pPr>
      <w:r>
        <w:t>Rutherglen Homeschool Partnership</w:t>
      </w:r>
      <w:r w:rsidRPr="00565B06">
        <w:t xml:space="preserve"> | </w:t>
      </w:r>
      <w:r>
        <w:rPr>
          <w:rStyle w:val="Emphasis"/>
        </w:rPr>
        <w:t>South Lanarkshire Council</w:t>
      </w:r>
    </w:p>
    <w:p w14:paraId="73ABFD09" w14:textId="6D5CDDB8" w:rsidR="0009037B" w:rsidRPr="00565B06" w:rsidRDefault="0009037B" w:rsidP="0009037B">
      <w:pPr>
        <w:pStyle w:val="Heading3"/>
      </w:pPr>
      <w:r>
        <w:t>jan 2015</w:t>
      </w:r>
      <w:r w:rsidRPr="00565B06">
        <w:t xml:space="preserve"> – </w:t>
      </w:r>
      <w:r>
        <w:t>may 2018</w:t>
      </w:r>
    </w:p>
    <w:p w14:paraId="28173B81" w14:textId="59DAD6CA" w:rsidR="0009037B" w:rsidRDefault="0009037B" w:rsidP="0009037B">
      <w:pPr>
        <w:pStyle w:val="ListParagraph"/>
        <w:numPr>
          <w:ilvl w:val="0"/>
          <w:numId w:val="16"/>
        </w:numPr>
      </w:pPr>
      <w:r>
        <w:t>Aiding residents with email accounts and online shopping</w:t>
      </w:r>
    </w:p>
    <w:p w14:paraId="1E5299CF" w14:textId="26355060" w:rsidR="0009037B" w:rsidRDefault="0009037B" w:rsidP="0009037B">
      <w:pPr>
        <w:pStyle w:val="ListParagraph"/>
        <w:numPr>
          <w:ilvl w:val="0"/>
          <w:numId w:val="16"/>
        </w:numPr>
      </w:pPr>
      <w:r>
        <w:t>Teaching residents about online security</w:t>
      </w:r>
    </w:p>
    <w:p w14:paraId="61E35AC9" w14:textId="359436D6" w:rsidR="0009037B" w:rsidRDefault="0009037B" w:rsidP="0009037B">
      <w:pPr>
        <w:pStyle w:val="ListParagraph"/>
        <w:numPr>
          <w:ilvl w:val="0"/>
          <w:numId w:val="16"/>
        </w:numPr>
      </w:pPr>
      <w:r>
        <w:t>Aiding residents with any mobile phones/device issues</w:t>
      </w:r>
    </w:p>
    <w:p w14:paraId="5EA29F5B" w14:textId="094D7197" w:rsidR="0009037B" w:rsidRDefault="0009037B" w:rsidP="00765577">
      <w:pPr>
        <w:pStyle w:val="ListParagraph"/>
        <w:numPr>
          <w:ilvl w:val="0"/>
          <w:numId w:val="16"/>
        </w:numPr>
      </w:pPr>
      <w:r>
        <w:t>Setting up new devices and internet</w:t>
      </w:r>
    </w:p>
    <w:p w14:paraId="7759B389" w14:textId="2394F22F" w:rsidR="00C75802" w:rsidRPr="00565B06" w:rsidRDefault="00C75802" w:rsidP="00C75802">
      <w:pPr>
        <w:pStyle w:val="Heading2"/>
      </w:pPr>
      <w:r>
        <w:t>Barnardo’s</w:t>
      </w:r>
      <w:r w:rsidRPr="00565B06">
        <w:t xml:space="preserve"> | </w:t>
      </w:r>
      <w:r>
        <w:rPr>
          <w:rStyle w:val="Emphasis"/>
        </w:rPr>
        <w:t>Rutherglen</w:t>
      </w:r>
    </w:p>
    <w:p w14:paraId="4749744C" w14:textId="77777777" w:rsidR="00C75802" w:rsidRPr="00565B06" w:rsidRDefault="00C75802" w:rsidP="00C75802">
      <w:pPr>
        <w:pStyle w:val="Heading3"/>
      </w:pPr>
      <w:r>
        <w:t>jan 2015</w:t>
      </w:r>
      <w:r w:rsidRPr="00565B06">
        <w:t xml:space="preserve"> – </w:t>
      </w:r>
      <w:r>
        <w:t>may 2018</w:t>
      </w:r>
    </w:p>
    <w:p w14:paraId="67FF663E" w14:textId="5F21849E" w:rsidR="00C75802" w:rsidRDefault="00C75802" w:rsidP="00C75802">
      <w:pPr>
        <w:pStyle w:val="ListParagraph"/>
        <w:numPr>
          <w:ilvl w:val="0"/>
          <w:numId w:val="16"/>
        </w:numPr>
      </w:pPr>
      <w:r>
        <w:t>Stock management</w:t>
      </w:r>
    </w:p>
    <w:p w14:paraId="4C02422C" w14:textId="34D4E929" w:rsidR="00C75802" w:rsidRDefault="00C75802" w:rsidP="00C75802">
      <w:pPr>
        <w:pStyle w:val="ListParagraph"/>
        <w:numPr>
          <w:ilvl w:val="0"/>
          <w:numId w:val="16"/>
        </w:numPr>
      </w:pPr>
      <w:r>
        <w:t>Processing transactions</w:t>
      </w:r>
    </w:p>
    <w:p w14:paraId="0DB1702C" w14:textId="23423D19" w:rsidR="00C75802" w:rsidRDefault="00C75802" w:rsidP="00C75802">
      <w:pPr>
        <w:pStyle w:val="ListParagraph"/>
        <w:numPr>
          <w:ilvl w:val="0"/>
          <w:numId w:val="16"/>
        </w:numPr>
      </w:pPr>
      <w:r>
        <w:t>Dealing with customer queries</w:t>
      </w:r>
    </w:p>
    <w:p w14:paraId="6B2907D2" w14:textId="52E8619D" w:rsidR="00C75802" w:rsidRPr="00565B06" w:rsidRDefault="00C75802" w:rsidP="00C75802">
      <w:pPr>
        <w:pStyle w:val="ListParagraph"/>
        <w:numPr>
          <w:ilvl w:val="0"/>
          <w:numId w:val="16"/>
        </w:numPr>
      </w:pPr>
      <w:r>
        <w:t>Cleaning the store</w:t>
      </w:r>
    </w:p>
    <w:p w14:paraId="7B0B71D0" w14:textId="77777777" w:rsidR="00C75802" w:rsidRPr="00565B06" w:rsidRDefault="00C75802" w:rsidP="00C75802"/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AC7C34" w:rsidRPr="00565B06" w14:paraId="04F22791" w14:textId="77777777" w:rsidTr="00562422">
        <w:tc>
          <w:tcPr>
            <w:tcW w:w="725" w:type="dxa"/>
            <w:tcMar>
              <w:right w:w="216" w:type="dxa"/>
            </w:tcMar>
            <w:vAlign w:val="bottom"/>
          </w:tcPr>
          <w:p w14:paraId="7908540E" w14:textId="77777777" w:rsidR="00AC7C3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57B4C871" wp14:editId="4D7A892B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F210DB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m+TpxAAAIl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4F8D90A0" w14:textId="77777777" w:rsidR="00AC7C34" w:rsidRPr="00565B06" w:rsidRDefault="00000000" w:rsidP="00AD6216">
            <w:pPr>
              <w:pStyle w:val="Heading1"/>
            </w:pPr>
            <w:sdt>
              <w:sdtPr>
                <w:alias w:val="Activities:"/>
                <w:tag w:val="Activities:"/>
                <w:id w:val="-2061776476"/>
                <w:placeholder>
                  <w:docPart w:val="576292D1DAE840828CEC5EC63E1710B7"/>
                </w:placeholder>
                <w:temporary/>
                <w:showingPlcHdr/>
                <w15:appearance w15:val="hidden"/>
              </w:sdtPr>
              <w:sdtContent>
                <w:r w:rsidR="00AC7C34" w:rsidRPr="00565B06">
                  <w:t>Activities</w:t>
                </w:r>
              </w:sdtContent>
            </w:sdt>
          </w:p>
        </w:tc>
      </w:tr>
    </w:tbl>
    <w:p w14:paraId="58E48632" w14:textId="72A2857D" w:rsidR="007A0F44" w:rsidRDefault="0083074E" w:rsidP="00316CE4">
      <w:r>
        <w:t xml:space="preserve">I spend a lot of time trying to enhance my skills and knowledge of HTML, CSS and JavaScript as well as learning frameworks and libraries, such as React and Bootstrap. I usually use websites such as </w:t>
      </w:r>
      <w:proofErr w:type="spellStart"/>
      <w:r>
        <w:t>freeCodeCamp</w:t>
      </w:r>
      <w:proofErr w:type="spellEnd"/>
      <w:r>
        <w:t xml:space="preserve"> along with </w:t>
      </w:r>
      <w:proofErr w:type="spellStart"/>
      <w:r>
        <w:t>Codecademy</w:t>
      </w:r>
      <w:proofErr w:type="spellEnd"/>
      <w:r>
        <w:t xml:space="preserve">, as well as </w:t>
      </w:r>
      <w:proofErr w:type="spellStart"/>
      <w:r>
        <w:t>Youtube</w:t>
      </w:r>
      <w:proofErr w:type="spellEnd"/>
      <w:r>
        <w:t xml:space="preserve"> videos, big fan of </w:t>
      </w:r>
      <w:proofErr w:type="spellStart"/>
      <w:r>
        <w:t>Traversy</w:t>
      </w:r>
      <w:proofErr w:type="spellEnd"/>
      <w:r>
        <w:t xml:space="preserve"> Media. </w:t>
      </w:r>
    </w:p>
    <w:p w14:paraId="5FE81381" w14:textId="654128E2" w:rsidR="0083074E" w:rsidRDefault="0083074E" w:rsidP="00316CE4"/>
    <w:p w14:paraId="0FCA4AF5" w14:textId="3E5F46F3" w:rsidR="0083074E" w:rsidRPr="00565B06" w:rsidRDefault="0083074E" w:rsidP="00316CE4">
      <w:r>
        <w:t>I am also a keen volunteer as I enjoy giving something back to my community. It is something I started as a teenager in order to at the time enhance my CV. I enjoyed it as it was very rewarding so its something I have continued to do.</w:t>
      </w:r>
    </w:p>
    <w:sectPr w:rsidR="0083074E" w:rsidRPr="00565B06" w:rsidSect="00FE18B2">
      <w:footerReference w:type="default" r:id="rId11"/>
      <w:headerReference w:type="first" r:id="rId12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396F4" w14:textId="77777777" w:rsidR="000022B6" w:rsidRDefault="000022B6" w:rsidP="00F534FB">
      <w:pPr>
        <w:spacing w:after="0"/>
      </w:pPr>
      <w:r>
        <w:separator/>
      </w:r>
    </w:p>
  </w:endnote>
  <w:endnote w:type="continuationSeparator" w:id="0">
    <w:p w14:paraId="27304D46" w14:textId="77777777" w:rsidR="000022B6" w:rsidRDefault="000022B6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140E81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34BCA" w14:textId="77777777" w:rsidR="000022B6" w:rsidRDefault="000022B6" w:rsidP="00F534FB">
      <w:pPr>
        <w:spacing w:after="0"/>
      </w:pPr>
      <w:r>
        <w:separator/>
      </w:r>
    </w:p>
  </w:footnote>
  <w:footnote w:type="continuationSeparator" w:id="0">
    <w:p w14:paraId="244DDA7E" w14:textId="77777777" w:rsidR="000022B6" w:rsidRDefault="000022B6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A6F8C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822C5EE" wp14:editId="49101C6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4AA460" id="Rectangle 1" o:spid="_x0000_s1026" alt="&quot;&quot;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CA3B47"/>
    <w:multiLevelType w:val="hybridMultilevel"/>
    <w:tmpl w:val="98EE5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79796">
    <w:abstractNumId w:val="9"/>
  </w:num>
  <w:num w:numId="2" w16cid:durableId="2000301988">
    <w:abstractNumId w:val="9"/>
    <w:lvlOverride w:ilvl="0">
      <w:startOverride w:val="1"/>
    </w:lvlOverride>
  </w:num>
  <w:num w:numId="3" w16cid:durableId="850533383">
    <w:abstractNumId w:val="10"/>
  </w:num>
  <w:num w:numId="4" w16cid:durableId="661277259">
    <w:abstractNumId w:val="13"/>
  </w:num>
  <w:num w:numId="5" w16cid:durableId="1708868993">
    <w:abstractNumId w:val="8"/>
  </w:num>
  <w:num w:numId="6" w16cid:durableId="849149953">
    <w:abstractNumId w:val="7"/>
  </w:num>
  <w:num w:numId="7" w16cid:durableId="1966693400">
    <w:abstractNumId w:val="6"/>
  </w:num>
  <w:num w:numId="8" w16cid:durableId="699282088">
    <w:abstractNumId w:val="5"/>
  </w:num>
  <w:num w:numId="9" w16cid:durableId="1797335786">
    <w:abstractNumId w:val="4"/>
  </w:num>
  <w:num w:numId="10" w16cid:durableId="1056128754">
    <w:abstractNumId w:val="3"/>
  </w:num>
  <w:num w:numId="11" w16cid:durableId="503475050">
    <w:abstractNumId w:val="2"/>
  </w:num>
  <w:num w:numId="12" w16cid:durableId="1315795566">
    <w:abstractNumId w:val="1"/>
  </w:num>
  <w:num w:numId="13" w16cid:durableId="326053517">
    <w:abstractNumId w:val="0"/>
  </w:num>
  <w:num w:numId="14" w16cid:durableId="1209220797">
    <w:abstractNumId w:val="12"/>
  </w:num>
  <w:num w:numId="15" w16cid:durableId="193735630">
    <w:abstractNumId w:val="11"/>
  </w:num>
  <w:num w:numId="16" w16cid:durableId="20158433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90"/>
    <w:rsid w:val="000022B6"/>
    <w:rsid w:val="00002750"/>
    <w:rsid w:val="00004D4E"/>
    <w:rsid w:val="00011895"/>
    <w:rsid w:val="00013818"/>
    <w:rsid w:val="00024730"/>
    <w:rsid w:val="000348ED"/>
    <w:rsid w:val="00040CF1"/>
    <w:rsid w:val="0004158B"/>
    <w:rsid w:val="00045E08"/>
    <w:rsid w:val="00051DFD"/>
    <w:rsid w:val="00056FE7"/>
    <w:rsid w:val="000570FF"/>
    <w:rsid w:val="00057244"/>
    <w:rsid w:val="00061C1E"/>
    <w:rsid w:val="0006454B"/>
    <w:rsid w:val="00075B13"/>
    <w:rsid w:val="0009037B"/>
    <w:rsid w:val="00092692"/>
    <w:rsid w:val="00096203"/>
    <w:rsid w:val="000A0229"/>
    <w:rsid w:val="000E24AC"/>
    <w:rsid w:val="000E4A73"/>
    <w:rsid w:val="000F79EA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DEE"/>
    <w:rsid w:val="001C3957"/>
    <w:rsid w:val="001C46E5"/>
    <w:rsid w:val="001E08A4"/>
    <w:rsid w:val="0020735F"/>
    <w:rsid w:val="002078FA"/>
    <w:rsid w:val="002146F8"/>
    <w:rsid w:val="00215593"/>
    <w:rsid w:val="00217917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7ED0"/>
    <w:rsid w:val="002A4EDA"/>
    <w:rsid w:val="002B01E3"/>
    <w:rsid w:val="002B3FC8"/>
    <w:rsid w:val="002F10E7"/>
    <w:rsid w:val="002F69E4"/>
    <w:rsid w:val="00300A98"/>
    <w:rsid w:val="0030724A"/>
    <w:rsid w:val="00316CE4"/>
    <w:rsid w:val="00323C3F"/>
    <w:rsid w:val="003279A4"/>
    <w:rsid w:val="00337114"/>
    <w:rsid w:val="0035004C"/>
    <w:rsid w:val="003571C8"/>
    <w:rsid w:val="00383057"/>
    <w:rsid w:val="0039703C"/>
    <w:rsid w:val="003974BB"/>
    <w:rsid w:val="003A091E"/>
    <w:rsid w:val="003E5D64"/>
    <w:rsid w:val="00403149"/>
    <w:rsid w:val="004037EF"/>
    <w:rsid w:val="00405BAD"/>
    <w:rsid w:val="004113D8"/>
    <w:rsid w:val="00416463"/>
    <w:rsid w:val="00423827"/>
    <w:rsid w:val="00437B8B"/>
    <w:rsid w:val="00465113"/>
    <w:rsid w:val="00467F3F"/>
    <w:rsid w:val="004727C2"/>
    <w:rsid w:val="00476144"/>
    <w:rsid w:val="004812EB"/>
    <w:rsid w:val="004915EA"/>
    <w:rsid w:val="004A4493"/>
    <w:rsid w:val="004B6A2A"/>
    <w:rsid w:val="004C0172"/>
    <w:rsid w:val="004C0290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5106C0"/>
    <w:rsid w:val="005247B7"/>
    <w:rsid w:val="005324B1"/>
    <w:rsid w:val="005372FA"/>
    <w:rsid w:val="0053757F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D0108"/>
    <w:rsid w:val="005E088C"/>
    <w:rsid w:val="005E6E43"/>
    <w:rsid w:val="005F4455"/>
    <w:rsid w:val="006104FF"/>
    <w:rsid w:val="00614B7C"/>
    <w:rsid w:val="0062239B"/>
    <w:rsid w:val="00625B8A"/>
    <w:rsid w:val="00644D4E"/>
    <w:rsid w:val="00646D01"/>
    <w:rsid w:val="00647121"/>
    <w:rsid w:val="00663536"/>
    <w:rsid w:val="006648D4"/>
    <w:rsid w:val="00673F18"/>
    <w:rsid w:val="00676CEB"/>
    <w:rsid w:val="00683A86"/>
    <w:rsid w:val="0069300B"/>
    <w:rsid w:val="006A4C72"/>
    <w:rsid w:val="006D65F8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76E3A"/>
    <w:rsid w:val="007850D1"/>
    <w:rsid w:val="007857C8"/>
    <w:rsid w:val="00785FEB"/>
    <w:rsid w:val="00785FF6"/>
    <w:rsid w:val="00790E98"/>
    <w:rsid w:val="007A0F44"/>
    <w:rsid w:val="007A729F"/>
    <w:rsid w:val="007B3F4F"/>
    <w:rsid w:val="007C0E0E"/>
    <w:rsid w:val="007C153D"/>
    <w:rsid w:val="007C333C"/>
    <w:rsid w:val="007C34A8"/>
    <w:rsid w:val="007E7052"/>
    <w:rsid w:val="007F71A4"/>
    <w:rsid w:val="008030EE"/>
    <w:rsid w:val="008053AD"/>
    <w:rsid w:val="00812148"/>
    <w:rsid w:val="00814B43"/>
    <w:rsid w:val="00814FA5"/>
    <w:rsid w:val="0083016A"/>
    <w:rsid w:val="0083074E"/>
    <w:rsid w:val="00846AAE"/>
    <w:rsid w:val="00867081"/>
    <w:rsid w:val="008978E8"/>
    <w:rsid w:val="008A02C4"/>
    <w:rsid w:val="008A49A0"/>
    <w:rsid w:val="008A6538"/>
    <w:rsid w:val="008D4FC8"/>
    <w:rsid w:val="008D5A80"/>
    <w:rsid w:val="008E5483"/>
    <w:rsid w:val="008F4532"/>
    <w:rsid w:val="00933CCA"/>
    <w:rsid w:val="0093795C"/>
    <w:rsid w:val="009411E8"/>
    <w:rsid w:val="0094755F"/>
    <w:rsid w:val="00952C89"/>
    <w:rsid w:val="009540F4"/>
    <w:rsid w:val="00956B75"/>
    <w:rsid w:val="009918BB"/>
    <w:rsid w:val="009931F7"/>
    <w:rsid w:val="00994768"/>
    <w:rsid w:val="00996530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25023"/>
    <w:rsid w:val="00A2760D"/>
    <w:rsid w:val="00A42CE4"/>
    <w:rsid w:val="00A56B81"/>
    <w:rsid w:val="00A6314E"/>
    <w:rsid w:val="00A76490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47E1E"/>
    <w:rsid w:val="00B54661"/>
    <w:rsid w:val="00B55487"/>
    <w:rsid w:val="00B763B5"/>
    <w:rsid w:val="00B90654"/>
    <w:rsid w:val="00B91175"/>
    <w:rsid w:val="00BA71B3"/>
    <w:rsid w:val="00BB34BE"/>
    <w:rsid w:val="00BC0E1A"/>
    <w:rsid w:val="00BC1472"/>
    <w:rsid w:val="00BD2DD6"/>
    <w:rsid w:val="00BD55EE"/>
    <w:rsid w:val="00C0155C"/>
    <w:rsid w:val="00C3233C"/>
    <w:rsid w:val="00C3763A"/>
    <w:rsid w:val="00C60281"/>
    <w:rsid w:val="00C75802"/>
    <w:rsid w:val="00C779DA"/>
    <w:rsid w:val="00C814F7"/>
    <w:rsid w:val="00C81C04"/>
    <w:rsid w:val="00C91B4B"/>
    <w:rsid w:val="00C93DE1"/>
    <w:rsid w:val="00CA1ED0"/>
    <w:rsid w:val="00CA2E0A"/>
    <w:rsid w:val="00CB3192"/>
    <w:rsid w:val="00CC1E5C"/>
    <w:rsid w:val="00CD1043"/>
    <w:rsid w:val="00CE2C76"/>
    <w:rsid w:val="00D046EF"/>
    <w:rsid w:val="00D22E33"/>
    <w:rsid w:val="00D35BBD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973BC"/>
    <w:rsid w:val="00DB0B61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97BD9"/>
    <w:rsid w:val="00EE0848"/>
    <w:rsid w:val="00EF5A27"/>
    <w:rsid w:val="00F03B1E"/>
    <w:rsid w:val="00F03F2C"/>
    <w:rsid w:val="00F1202D"/>
    <w:rsid w:val="00F217AB"/>
    <w:rsid w:val="00F35A06"/>
    <w:rsid w:val="00F435D3"/>
    <w:rsid w:val="00F46425"/>
    <w:rsid w:val="00F5078D"/>
    <w:rsid w:val="00F534FB"/>
    <w:rsid w:val="00F56FFE"/>
    <w:rsid w:val="00F904FC"/>
    <w:rsid w:val="00F935BF"/>
    <w:rsid w:val="00F93A7B"/>
    <w:rsid w:val="00F94EB5"/>
    <w:rsid w:val="00FA4359"/>
    <w:rsid w:val="00FA4C84"/>
    <w:rsid w:val="00FB0F18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36AF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4C0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3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m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B5E44A1A8744274A1E4A3D41EBEF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770E8-C514-4EEF-BB47-3EFD996812B6}"/>
      </w:docPartPr>
      <w:docPartBody>
        <w:p w:rsidR="00F1350E" w:rsidRDefault="00FF5D4C">
          <w:pPr>
            <w:pStyle w:val="0B5E44A1A8744274A1E4A3D41EBEF643"/>
          </w:pPr>
          <w:r w:rsidRPr="009D0878">
            <w:t>Address</w:t>
          </w:r>
        </w:p>
      </w:docPartBody>
    </w:docPart>
    <w:docPart>
      <w:docPartPr>
        <w:name w:val="2C065B2D7064485EB6A0986E768F3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83917-1D83-486B-83B8-1A0655ADC48E}"/>
      </w:docPartPr>
      <w:docPartBody>
        <w:p w:rsidR="00F1350E" w:rsidRDefault="00FF5D4C">
          <w:pPr>
            <w:pStyle w:val="2C065B2D7064485EB6A0986E768F3882"/>
          </w:pPr>
          <w:r w:rsidRPr="009D0878">
            <w:t>Phone</w:t>
          </w:r>
        </w:p>
      </w:docPartBody>
    </w:docPart>
    <w:docPart>
      <w:docPartPr>
        <w:name w:val="176AE2CB5B854AF6B904854218B64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5F98D-F3A0-44BD-ABF8-563B7C85455B}"/>
      </w:docPartPr>
      <w:docPartBody>
        <w:p w:rsidR="00F1350E" w:rsidRDefault="00FF5D4C">
          <w:pPr>
            <w:pStyle w:val="176AE2CB5B854AF6B904854218B64B40"/>
          </w:pPr>
          <w:r w:rsidRPr="009D0878">
            <w:t>Email</w:t>
          </w:r>
        </w:p>
      </w:docPartBody>
    </w:docPart>
    <w:docPart>
      <w:docPartPr>
        <w:name w:val="E0960813E4BE4C8CB04F42FC933DC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F6EDC-78CB-4CDF-AD38-C951F019F4B7}"/>
      </w:docPartPr>
      <w:docPartBody>
        <w:p w:rsidR="00F1350E" w:rsidRDefault="00FF5D4C">
          <w:pPr>
            <w:pStyle w:val="E0960813E4BE4C8CB04F42FC933DC965"/>
          </w:pPr>
          <w:r w:rsidRPr="009D0878">
            <w:t>LinkedIn Profile</w:t>
          </w:r>
        </w:p>
      </w:docPartBody>
    </w:docPart>
    <w:docPart>
      <w:docPartPr>
        <w:name w:val="5E65BADBF46941339A790736979B9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2BEF6-98E8-465D-9994-76105BF4508F}"/>
      </w:docPartPr>
      <w:docPartBody>
        <w:p w:rsidR="00F1350E" w:rsidRDefault="00FF5D4C">
          <w:pPr>
            <w:pStyle w:val="5E65BADBF46941339A790736979B9745"/>
          </w:pPr>
          <w:r w:rsidRPr="00565B06">
            <w:t>Education</w:t>
          </w:r>
        </w:p>
      </w:docPartBody>
    </w:docPart>
    <w:docPart>
      <w:docPartPr>
        <w:name w:val="BE3721173A2D4A15B99EEE56C2634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10562-3996-4F01-89BD-2999232DE28C}"/>
      </w:docPartPr>
      <w:docPartBody>
        <w:p w:rsidR="00F1350E" w:rsidRDefault="00FF5D4C">
          <w:pPr>
            <w:pStyle w:val="BE3721173A2D4A15B99EEE56C2634670"/>
          </w:pPr>
          <w:r w:rsidRPr="00565B06">
            <w:t>Experience</w:t>
          </w:r>
        </w:p>
      </w:docPartBody>
    </w:docPart>
    <w:docPart>
      <w:docPartPr>
        <w:name w:val="576292D1DAE840828CEC5EC63E171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A0440-DC62-4131-97E1-0DBDE604F46E}"/>
      </w:docPartPr>
      <w:docPartBody>
        <w:p w:rsidR="00F1350E" w:rsidRDefault="00FF5D4C">
          <w:pPr>
            <w:pStyle w:val="576292D1DAE840828CEC5EC63E1710B7"/>
          </w:pPr>
          <w:r w:rsidRPr="00565B06">
            <w:t>Activities</w:t>
          </w:r>
        </w:p>
      </w:docPartBody>
    </w:docPart>
    <w:docPart>
      <w:docPartPr>
        <w:name w:val="3414C92C1AA1499C924545968FE6D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CABD9-267E-45B0-B30D-3CC4F313A37D}"/>
      </w:docPartPr>
      <w:docPartBody>
        <w:p w:rsidR="00944056" w:rsidRDefault="00F445A9" w:rsidP="00F445A9">
          <w:pPr>
            <w:pStyle w:val="3414C92C1AA1499C924545968FE6DE89"/>
          </w:pPr>
          <w:r w:rsidRPr="00565B06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4C"/>
    <w:rsid w:val="001144E8"/>
    <w:rsid w:val="00326EC9"/>
    <w:rsid w:val="00647A83"/>
    <w:rsid w:val="008A411D"/>
    <w:rsid w:val="00944056"/>
    <w:rsid w:val="00BA7440"/>
    <w:rsid w:val="00D85100"/>
    <w:rsid w:val="00F1350E"/>
    <w:rsid w:val="00F445A9"/>
    <w:rsid w:val="00FF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B5E44A1A8744274A1E4A3D41EBEF643">
    <w:name w:val="0B5E44A1A8744274A1E4A3D41EBEF643"/>
  </w:style>
  <w:style w:type="paragraph" w:customStyle="1" w:styleId="2C065B2D7064485EB6A0986E768F3882">
    <w:name w:val="2C065B2D7064485EB6A0986E768F3882"/>
  </w:style>
  <w:style w:type="paragraph" w:customStyle="1" w:styleId="176AE2CB5B854AF6B904854218B64B40">
    <w:name w:val="176AE2CB5B854AF6B904854218B64B40"/>
  </w:style>
  <w:style w:type="paragraph" w:customStyle="1" w:styleId="E0960813E4BE4C8CB04F42FC933DC965">
    <w:name w:val="E0960813E4BE4C8CB04F42FC933DC965"/>
  </w:style>
  <w:style w:type="paragraph" w:customStyle="1" w:styleId="5E65BADBF46941339A790736979B9745">
    <w:name w:val="5E65BADBF46941339A790736979B9745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BE3721173A2D4A15B99EEE56C2634670">
    <w:name w:val="BE3721173A2D4A15B99EEE56C2634670"/>
  </w:style>
  <w:style w:type="paragraph" w:customStyle="1" w:styleId="576292D1DAE840828CEC5EC63E1710B7">
    <w:name w:val="576292D1DAE840828CEC5EC63E1710B7"/>
  </w:style>
  <w:style w:type="paragraph" w:customStyle="1" w:styleId="3414C92C1AA1499C924545968FE6DE89">
    <w:name w:val="3414C92C1AA1499C924545968FE6DE89"/>
    <w:rsid w:val="00F445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9 Western Avenue</CompanyAddress>
  <CompanyPhone>07914633496</CompanyPhone>
  <CompanyFax/>
  <CompanyEmail>Alan.mcivor27@gmail.com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0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2023-01-04T20:34:00Z</dcterms:created>
  <dcterms:modified xsi:type="dcterms:W3CDTF">2023-03-17T12:14:00Z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